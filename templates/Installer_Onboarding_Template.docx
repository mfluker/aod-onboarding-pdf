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941D" w14:textId="77777777" w:rsidR="00C06A17" w:rsidRPr="00C06A17" w:rsidRDefault="00C06A17" w:rsidP="00C06A17">
      <w:pPr>
        <w:pStyle w:val="AODTitle"/>
        <w:rPr>
          <w:sz w:val="24"/>
          <w:szCs w:val="24"/>
        </w:rPr>
      </w:pPr>
      <w:r w:rsidRPr="00C06A17">
        <w:rPr>
          <w:sz w:val="24"/>
          <w:szCs w:val="24"/>
        </w:rPr>
        <w:t>{{GREETING}}</w:t>
      </w:r>
    </w:p>
    <w:p w14:paraId="6087FA45" w14:textId="77777777" w:rsidR="00C06A17" w:rsidRDefault="00C06A17" w:rsidP="00C06A17">
      <w:pPr>
        <w:pStyle w:val="AODBody"/>
      </w:pPr>
      <w:r>
        <w:t>Welcome to Art of Drawers! Please complete the required steps below to ensure you are fully prepared for Installer Training.</w:t>
      </w:r>
    </w:p>
    <w:p w14:paraId="5B990BD2" w14:textId="51D3C38E" w:rsidR="00C06A17" w:rsidRDefault="00C06A17" w:rsidP="00C06A17">
      <w:pPr>
        <w:pStyle w:val="AODHeading"/>
      </w:pPr>
      <w:r>
        <w:t>REQUIRED FIRST: Pre-Installer Training Modules</w:t>
      </w:r>
    </w:p>
    <w:p w14:paraId="19676091" w14:textId="2532AD51" w:rsidR="00C06A17" w:rsidRDefault="00C06A17" w:rsidP="00C06A17">
      <w:pPr>
        <w:pStyle w:val="AODBody"/>
      </w:pPr>
      <w:r>
        <w:t xml:space="preserve">Before attending Installer Training, you must complete </w:t>
      </w:r>
      <w:r w:rsidR="00DF30C6">
        <w:t>your</w:t>
      </w:r>
      <w:r>
        <w:t xml:space="preserve"> </w:t>
      </w:r>
      <w:r w:rsidRPr="00C06A17">
        <w:rPr>
          <w:b/>
          <w:bCs/>
        </w:rPr>
        <w:t>Pre-Installer Training modules</w:t>
      </w:r>
      <w:r>
        <w:t>.</w:t>
      </w:r>
      <w:r w:rsidR="00DF30C6">
        <w:t xml:space="preserve"> </w:t>
      </w:r>
      <w:r>
        <w:t>These modules will prepare you for training and walk you through all required Art of Drawers systems.</w:t>
      </w:r>
      <w:r w:rsidR="00DF30C6">
        <w:t xml:space="preserve"> </w:t>
      </w:r>
    </w:p>
    <w:p w14:paraId="4607EBE0" w14:textId="7B1F1912" w:rsidR="00DF30C6" w:rsidRDefault="00C06A17" w:rsidP="00DF30C6">
      <w:pPr>
        <w:pStyle w:val="AODBody"/>
      </w:pPr>
      <w:r>
        <w:t xml:space="preserve">How to Access </w:t>
      </w:r>
      <w:r w:rsidR="00DF30C6">
        <w:t>your</w:t>
      </w:r>
      <w:r>
        <w:t xml:space="preserve"> </w:t>
      </w:r>
      <w:r w:rsidR="00DF30C6" w:rsidRPr="00C06A17">
        <w:rPr>
          <w:b/>
          <w:bCs/>
        </w:rPr>
        <w:t>Pre-Installer Training modules</w:t>
      </w:r>
      <w:r w:rsidR="00DF30C6">
        <w:rPr>
          <w:b/>
          <w:bCs/>
        </w:rPr>
        <w:t>:</w:t>
      </w:r>
    </w:p>
    <w:p w14:paraId="31AEF78B" w14:textId="24863A4E" w:rsidR="00DF30C6" w:rsidRDefault="00C06A17" w:rsidP="008965AF">
      <w:pPr>
        <w:pStyle w:val="AODBody"/>
        <w:numPr>
          <w:ilvl w:val="0"/>
          <w:numId w:val="2"/>
        </w:numPr>
        <w:spacing w:after="120" w:line="240" w:lineRule="auto"/>
      </w:pPr>
      <w:r>
        <w:t xml:space="preserve">Click </w:t>
      </w:r>
      <w:hyperlink r:id="rId7" w:history="1">
        <w:r w:rsidR="00DF30C6" w:rsidRPr="00DF30C6">
          <w:rPr>
            <w:rStyle w:val="Hyperlink"/>
          </w:rPr>
          <w:t>HERE</w:t>
        </w:r>
      </w:hyperlink>
    </w:p>
    <w:p w14:paraId="5B93D10E" w14:textId="77777777" w:rsidR="00DF30C6" w:rsidRDefault="00C06A17" w:rsidP="008965AF">
      <w:pPr>
        <w:pStyle w:val="AODBody"/>
        <w:numPr>
          <w:ilvl w:val="0"/>
          <w:numId w:val="2"/>
        </w:numPr>
        <w:spacing w:after="120" w:line="240" w:lineRule="auto"/>
      </w:pPr>
      <w:r>
        <w:t>Select Register for eLearning</w:t>
      </w:r>
    </w:p>
    <w:p w14:paraId="5DEA542D" w14:textId="77777777" w:rsidR="00DF30C6" w:rsidRDefault="00C06A17" w:rsidP="008965AF">
      <w:pPr>
        <w:pStyle w:val="AODBody"/>
        <w:numPr>
          <w:ilvl w:val="0"/>
          <w:numId w:val="2"/>
        </w:numPr>
        <w:spacing w:after="120" w:line="240" w:lineRule="auto"/>
      </w:pPr>
      <w:r>
        <w:t>Create your account</w:t>
      </w:r>
    </w:p>
    <w:p w14:paraId="43B0E050" w14:textId="77777777" w:rsidR="00DF30C6" w:rsidRDefault="00C06A17" w:rsidP="008965AF">
      <w:pPr>
        <w:pStyle w:val="AODBody"/>
        <w:numPr>
          <w:ilvl w:val="0"/>
          <w:numId w:val="2"/>
        </w:numPr>
        <w:spacing w:after="120" w:line="240" w:lineRule="auto"/>
      </w:pPr>
      <w:r>
        <w:t>Log in and go to My eLearning</w:t>
      </w:r>
    </w:p>
    <w:p w14:paraId="186F00E0" w14:textId="12F421CE" w:rsidR="00DF30C6" w:rsidRDefault="00C06A17" w:rsidP="008965AF">
      <w:pPr>
        <w:pStyle w:val="AODBody"/>
        <w:numPr>
          <w:ilvl w:val="0"/>
          <w:numId w:val="2"/>
        </w:numPr>
        <w:spacing w:after="120" w:line="240" w:lineRule="auto"/>
      </w:pPr>
      <w:r>
        <w:t>Complete all assigned modules</w:t>
      </w:r>
    </w:p>
    <w:p w14:paraId="3041AF1D" w14:textId="77777777" w:rsidR="008965AF" w:rsidRDefault="008965AF" w:rsidP="008965AF">
      <w:pPr>
        <w:pStyle w:val="AODBody"/>
        <w:spacing w:after="120" w:line="240" w:lineRule="auto"/>
      </w:pPr>
    </w:p>
    <w:p w14:paraId="2DF05605" w14:textId="211C2B84" w:rsidR="00C06A17" w:rsidRPr="00DF30C6" w:rsidRDefault="00C06A17" w:rsidP="00DF30C6">
      <w:pPr>
        <w:pStyle w:val="AODBody"/>
        <w:spacing w:line="240" w:lineRule="auto"/>
        <w:rPr>
          <w:b/>
          <w:bCs/>
          <w:color w:val="EE0000"/>
        </w:rPr>
      </w:pPr>
      <w:r w:rsidRPr="00DF30C6">
        <w:rPr>
          <w:b/>
          <w:bCs/>
          <w:color w:val="EE0000"/>
        </w:rPr>
        <w:t>All modules must be completed before Installer Training.</w:t>
      </w:r>
      <w:r w:rsidR="00DF30C6">
        <w:rPr>
          <w:b/>
          <w:bCs/>
          <w:color w:val="EE0000"/>
        </w:rPr>
        <w:t xml:space="preserve"> </w:t>
      </w:r>
      <w:r>
        <w:t>A training itinerary and additional instructions will be emailed one week prior to training.</w:t>
      </w:r>
    </w:p>
    <w:p w14:paraId="7820D242" w14:textId="77777777" w:rsidR="00C06A17" w:rsidRDefault="00C06A17" w:rsidP="00C06A17">
      <w:pPr>
        <w:pStyle w:val="AODHeading"/>
      </w:pPr>
      <w:r>
        <w:t>Systems Covered in the Training Modules</w:t>
      </w:r>
    </w:p>
    <w:p w14:paraId="1E2F2304" w14:textId="406F0A2B" w:rsidR="00C06A17" w:rsidRDefault="00C06A17" w:rsidP="00C06A17">
      <w:pPr>
        <w:pStyle w:val="AODBody"/>
      </w:pPr>
      <w:r>
        <w:t xml:space="preserve">The systems below are fully explained during the training modules. Please </w:t>
      </w:r>
      <w:r w:rsidR="00DF30C6">
        <w:t xml:space="preserve">use the information to below to </w:t>
      </w:r>
      <w:r>
        <w:t>ensure you can access each one.</w:t>
      </w:r>
    </w:p>
    <w:p w14:paraId="115F1FA8" w14:textId="0D9DFEA1" w:rsidR="00C06A17" w:rsidRDefault="00C06A17" w:rsidP="00C06A17">
      <w:pPr>
        <w:pStyle w:val="AODBody"/>
      </w:pPr>
      <w:r w:rsidRPr="00DF30C6">
        <w:rPr>
          <w:b/>
          <w:bCs/>
        </w:rPr>
        <w:t>Gmail</w:t>
      </w:r>
      <w:r>
        <w:br/>
        <w:t>Email: {{GMAIL}}</w:t>
      </w:r>
      <w:r>
        <w:br/>
        <w:t>Password: 1429Lucile</w:t>
      </w:r>
    </w:p>
    <w:p w14:paraId="094E2349" w14:textId="47B04A25" w:rsidR="00C06A17" w:rsidRDefault="00C06A17" w:rsidP="00C06A17">
      <w:pPr>
        <w:pStyle w:val="AODBody"/>
      </w:pPr>
      <w:r w:rsidRPr="00DF30C6">
        <w:rPr>
          <w:b/>
          <w:bCs/>
        </w:rPr>
        <w:t>Slack</w:t>
      </w:r>
      <w:r>
        <w:br/>
        <w:t>You will receive an invitation to the Art of Drawers Market Slack workspace in your Art of Drawers Gmail inbox.</w:t>
      </w:r>
      <w:r w:rsidR="00467B66">
        <w:t xml:space="preserve"> Please j</w:t>
      </w:r>
      <w:r>
        <w:t>oin Art of Drawers Markets only.</w:t>
      </w:r>
    </w:p>
    <w:p w14:paraId="7B8A9509" w14:textId="0CEAD3A8" w:rsidR="008965AF" w:rsidRDefault="00C06A17" w:rsidP="00C06A17">
      <w:pPr>
        <w:pStyle w:val="AODBody"/>
        <w:rPr>
          <w:b/>
          <w:bCs/>
          <w:color w:val="EE0000"/>
        </w:rPr>
      </w:pPr>
      <w:r w:rsidRPr="00DF30C6">
        <w:rPr>
          <w:b/>
          <w:bCs/>
        </w:rPr>
        <w:t>Canvas</w:t>
      </w:r>
      <w:r>
        <w:br/>
        <w:t>https://canvas.artofdrawers.com</w:t>
      </w:r>
      <w:r>
        <w:br/>
        <w:t>Username: {{CANVAS_USERNAME}}</w:t>
      </w:r>
      <w:r>
        <w:br/>
        <w:t>Password: AOD</w:t>
      </w:r>
    </w:p>
    <w:p w14:paraId="53F9C108" w14:textId="0E8484E4" w:rsidR="00DF30C6" w:rsidRPr="008965AF" w:rsidRDefault="00C06A17" w:rsidP="008965AF">
      <w:pPr>
        <w:pStyle w:val="AODBody"/>
        <w:rPr>
          <w:b/>
          <w:bCs/>
        </w:rPr>
      </w:pPr>
      <w:r w:rsidRPr="00DF30C6">
        <w:rPr>
          <w:b/>
          <w:bCs/>
          <w:color w:val="EE0000"/>
        </w:rPr>
        <w:t xml:space="preserve">Access </w:t>
      </w:r>
      <w:r w:rsidR="00DF30C6" w:rsidRPr="00DF30C6">
        <w:rPr>
          <w:b/>
          <w:bCs/>
          <w:color w:val="EE0000"/>
        </w:rPr>
        <w:t>to each of these systems is only</w:t>
      </w:r>
      <w:r w:rsidRPr="00DF30C6">
        <w:rPr>
          <w:b/>
          <w:bCs/>
          <w:color w:val="EE0000"/>
        </w:rPr>
        <w:t xml:space="preserve"> allowed with your Art of Drawers email.</w:t>
      </w:r>
    </w:p>
    <w:p w14:paraId="62B28C87" w14:textId="1A3DE7FE" w:rsidR="00C06A17" w:rsidRDefault="00C06A17" w:rsidP="00C06A17">
      <w:pPr>
        <w:pStyle w:val="AODHeading"/>
      </w:pPr>
      <w:r>
        <w:t>Need Help?</w:t>
      </w:r>
    </w:p>
    <w:p w14:paraId="71DBA9DD" w14:textId="27C689AF" w:rsidR="00B47853" w:rsidRPr="008965AF" w:rsidRDefault="00C06A17" w:rsidP="008965AF">
      <w:pPr>
        <w:pStyle w:val="AODBody"/>
      </w:pPr>
      <w:r>
        <w:t>Contact onboarding@artofdrawers.com for password reset or onboarding assistance.</w:t>
      </w:r>
    </w:p>
    <w:sectPr w:rsidR="00B47853" w:rsidRPr="008965A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6E0E" w14:textId="77777777" w:rsidR="007A60EE" w:rsidRDefault="007A60EE">
      <w:pPr>
        <w:spacing w:line="240" w:lineRule="auto"/>
      </w:pPr>
      <w:r>
        <w:separator/>
      </w:r>
    </w:p>
  </w:endnote>
  <w:endnote w:type="continuationSeparator" w:id="0">
    <w:p w14:paraId="7B95407B" w14:textId="77777777" w:rsidR="007A60EE" w:rsidRDefault="007A6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0CEDD" w14:textId="77777777" w:rsidR="00B47853" w:rsidRDefault="00000000">
    <w:r>
      <w:fldChar w:fldCharType="begin"/>
    </w:r>
    <w:r>
      <w:instrText>PAGE</w:instrText>
    </w:r>
    <w:r>
      <w:fldChar w:fldCharType="separate"/>
    </w:r>
    <w:r w:rsidR="00CD3677">
      <w:rPr>
        <w:noProof/>
      </w:rPr>
      <w:t>1</w:t>
    </w:r>
    <w:r>
      <w:fldChar w:fldCharType="end"/>
    </w:r>
    <w:r>
      <w:tab/>
    </w:r>
    <w:r>
      <w:tab/>
    </w:r>
    <w:r>
      <w:tab/>
    </w:r>
    <w:r>
      <w:tab/>
      <w:t>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4DB6C" w14:textId="77777777" w:rsidR="007A60EE" w:rsidRDefault="007A60EE">
      <w:pPr>
        <w:spacing w:line="240" w:lineRule="auto"/>
      </w:pPr>
      <w:r>
        <w:separator/>
      </w:r>
    </w:p>
  </w:footnote>
  <w:footnote w:type="continuationSeparator" w:id="0">
    <w:p w14:paraId="05E6E2A2" w14:textId="77777777" w:rsidR="007A60EE" w:rsidRDefault="007A6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3296" w14:textId="77777777" w:rsidR="00B47853" w:rsidRDefault="00000000">
    <w:r>
      <w:rPr>
        <w:noProof/>
      </w:rPr>
      <w:drawing>
        <wp:inline distT="114300" distB="114300" distL="114300" distR="114300" wp14:anchorId="6D37A953" wp14:editId="0B67D595">
          <wp:extent cx="3338513" cy="72227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38513" cy="722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4976"/>
    <w:multiLevelType w:val="hybridMultilevel"/>
    <w:tmpl w:val="9CF26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22BD8"/>
    <w:multiLevelType w:val="hybridMultilevel"/>
    <w:tmpl w:val="639CCE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8548349">
    <w:abstractNumId w:val="1"/>
  </w:num>
  <w:num w:numId="2" w16cid:durableId="173886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46A"/>
    <w:rsid w:val="00046741"/>
    <w:rsid w:val="00085CC0"/>
    <w:rsid w:val="00090F51"/>
    <w:rsid w:val="0013279C"/>
    <w:rsid w:val="00141CFF"/>
    <w:rsid w:val="001E3BFE"/>
    <w:rsid w:val="00260AFA"/>
    <w:rsid w:val="002718DF"/>
    <w:rsid w:val="00390814"/>
    <w:rsid w:val="00397154"/>
    <w:rsid w:val="00467B66"/>
    <w:rsid w:val="004D510D"/>
    <w:rsid w:val="00540A44"/>
    <w:rsid w:val="005D1826"/>
    <w:rsid w:val="00633B89"/>
    <w:rsid w:val="006C3B6D"/>
    <w:rsid w:val="006F755E"/>
    <w:rsid w:val="007871F7"/>
    <w:rsid w:val="00795D6F"/>
    <w:rsid w:val="007A60EE"/>
    <w:rsid w:val="007A7426"/>
    <w:rsid w:val="007B5EDB"/>
    <w:rsid w:val="007D00EB"/>
    <w:rsid w:val="00803F87"/>
    <w:rsid w:val="00805ED2"/>
    <w:rsid w:val="008965AF"/>
    <w:rsid w:val="008F016A"/>
    <w:rsid w:val="008F42BE"/>
    <w:rsid w:val="00A123D8"/>
    <w:rsid w:val="00B07401"/>
    <w:rsid w:val="00B4746A"/>
    <w:rsid w:val="00B47853"/>
    <w:rsid w:val="00C06A17"/>
    <w:rsid w:val="00C41E91"/>
    <w:rsid w:val="00C534D1"/>
    <w:rsid w:val="00CD3677"/>
    <w:rsid w:val="00CD5849"/>
    <w:rsid w:val="00CF7E1F"/>
    <w:rsid w:val="00D81E9A"/>
    <w:rsid w:val="00DA4103"/>
    <w:rsid w:val="00DC0F49"/>
    <w:rsid w:val="00DE3306"/>
    <w:rsid w:val="00DF30C6"/>
    <w:rsid w:val="00E06860"/>
    <w:rsid w:val="00ED09BA"/>
    <w:rsid w:val="00F94E91"/>
    <w:rsid w:val="00FA2909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7DFF"/>
  <w15:docId w15:val="{642CA003-462F-7B41-9439-52AF6C6D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068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860"/>
  </w:style>
  <w:style w:type="paragraph" w:styleId="Footer">
    <w:name w:val="footer"/>
    <w:basedOn w:val="Normal"/>
    <w:link w:val="FooterChar"/>
    <w:uiPriority w:val="99"/>
    <w:unhideWhenUsed/>
    <w:rsid w:val="00E068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860"/>
  </w:style>
  <w:style w:type="character" w:styleId="Hyperlink">
    <w:name w:val="Hyperlink"/>
    <w:basedOn w:val="DefaultParagraphFont"/>
    <w:uiPriority w:val="99"/>
    <w:unhideWhenUsed/>
    <w:rsid w:val="00FA29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909"/>
    <w:rPr>
      <w:color w:val="605E5C"/>
      <w:shd w:val="clear" w:color="auto" w:fill="E1DFDD"/>
    </w:rPr>
  </w:style>
  <w:style w:type="paragraph" w:customStyle="1" w:styleId="AODTitle">
    <w:name w:val="AOD Title"/>
    <w:rsid w:val="00C06A17"/>
    <w:pPr>
      <w:spacing w:after="200"/>
    </w:pPr>
    <w:rPr>
      <w:rFonts w:ascii="Montserrat" w:eastAsia="Montserrat" w:hAnsi="Montserrat" w:cstheme="minorBidi"/>
      <w:b/>
      <w:sz w:val="28"/>
      <w:lang w:val="en-US"/>
    </w:rPr>
  </w:style>
  <w:style w:type="paragraph" w:customStyle="1" w:styleId="AODHeading">
    <w:name w:val="AOD Heading"/>
    <w:rsid w:val="00C06A17"/>
    <w:pPr>
      <w:spacing w:after="200"/>
    </w:pPr>
    <w:rPr>
      <w:rFonts w:ascii="Montserrat" w:eastAsia="Montserrat" w:hAnsi="Montserrat" w:cstheme="minorBidi"/>
      <w:b/>
      <w:lang w:val="en-US"/>
    </w:rPr>
  </w:style>
  <w:style w:type="paragraph" w:customStyle="1" w:styleId="AODBody">
    <w:name w:val="AOD Body"/>
    <w:rsid w:val="00C06A17"/>
    <w:pPr>
      <w:spacing w:after="200"/>
    </w:pPr>
    <w:rPr>
      <w:rFonts w:ascii="Montserrat" w:eastAsia="Montserrat" w:hAnsi="Montserrat" w:cstheme="minorBidi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F30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tofdrawers.arlo.co/w/events/5-art-of-drawers-installer-pre-train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tofdrawersllc/Documents/Onboarding/Installers/Intaller%20Docs/Installer_Onboard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Installer_Onboarding_Template.dotx</Template>
  <TotalTime>20</TotalTime>
  <Pages>1</Pages>
  <Words>184</Words>
  <Characters>1248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 of Drawers LLC</dc:creator>
  <cp:lastModifiedBy>MC6756</cp:lastModifiedBy>
  <cp:revision>5</cp:revision>
  <cp:lastPrinted>2025-10-06T21:10:00Z</cp:lastPrinted>
  <dcterms:created xsi:type="dcterms:W3CDTF">2025-10-22T14:22:00Z</dcterms:created>
  <dcterms:modified xsi:type="dcterms:W3CDTF">2026-01-14T22:48:00Z</dcterms:modified>
</cp:coreProperties>
</file>