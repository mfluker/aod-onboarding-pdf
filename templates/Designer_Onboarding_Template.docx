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67CD" w14:textId="77777777" w:rsidR="007A433C" w:rsidRPr="00C06A17" w:rsidRDefault="007A433C" w:rsidP="007A433C">
      <w:pPr>
        <w:pStyle w:val="AODTitle"/>
        <w:rPr>
          <w:sz w:val="24"/>
          <w:szCs w:val="24"/>
        </w:rPr>
      </w:pPr>
      <w:r w:rsidRPr="00C06A17">
        <w:rPr>
          <w:sz w:val="24"/>
          <w:szCs w:val="24"/>
        </w:rPr>
        <w:t>{{GREETING}}</w:t>
      </w:r>
    </w:p>
    <w:p w14:paraId="129C1FC8" w14:textId="2E6F9EF5" w:rsidR="007A433C" w:rsidRPr="007A433C" w:rsidRDefault="007A433C" w:rsidP="007A433C">
      <w:pPr>
        <w:pStyle w:val="AODBody"/>
        <w:rPr>
          <w:szCs w:val="20"/>
        </w:rPr>
      </w:pPr>
      <w:r>
        <w:t xml:space="preserve">Welcome to Art of Drawers! </w:t>
      </w:r>
      <w:r w:rsidRPr="007A433C">
        <w:rPr>
          <w:color w:val="222222"/>
          <w:szCs w:val="20"/>
        </w:rPr>
        <w:t>We are excited you</w:t>
      </w:r>
      <w:r w:rsidR="006C18B1">
        <w:rPr>
          <w:color w:val="222222"/>
          <w:szCs w:val="20"/>
        </w:rPr>
        <w:t xml:space="preserve"> are </w:t>
      </w:r>
      <w:r w:rsidRPr="007A433C">
        <w:rPr>
          <w:color w:val="222222"/>
          <w:szCs w:val="20"/>
        </w:rPr>
        <w:t xml:space="preserve">joining us. </w:t>
      </w:r>
    </w:p>
    <w:p w14:paraId="0A7BFC3F" w14:textId="7D1DDD0C" w:rsidR="007A433C" w:rsidRDefault="007A433C" w:rsidP="007A433C">
      <w:pPr>
        <w:pStyle w:val="AODHeading"/>
      </w:pPr>
      <w:r>
        <w:t>REQUIRED FIRST: Designer Training Modules</w:t>
      </w:r>
    </w:p>
    <w:p w14:paraId="5188C664" w14:textId="3DDFED5D" w:rsidR="007A433C" w:rsidRDefault="007A433C" w:rsidP="007A433C">
      <w:pPr>
        <w:pStyle w:val="AODBody"/>
      </w:pPr>
      <w:r>
        <w:t>To help with your onboarding</w:t>
      </w:r>
      <w:r w:rsidR="006C18B1">
        <w:t xml:space="preserve"> and training</w:t>
      </w:r>
      <w:r>
        <w:t xml:space="preserve"> process, please complete the </w:t>
      </w:r>
      <w:r w:rsidRPr="007A433C">
        <w:rPr>
          <w:b/>
          <w:bCs/>
        </w:rPr>
        <w:t>Designer</w:t>
      </w:r>
      <w:r>
        <w:t xml:space="preserve"> </w:t>
      </w:r>
      <w:r w:rsidRPr="00C06A17">
        <w:rPr>
          <w:b/>
          <w:bCs/>
        </w:rPr>
        <w:t xml:space="preserve">Training </w:t>
      </w:r>
      <w:r>
        <w:rPr>
          <w:b/>
          <w:bCs/>
        </w:rPr>
        <w:t>M</w:t>
      </w:r>
      <w:r w:rsidRPr="00C06A17">
        <w:rPr>
          <w:b/>
          <w:bCs/>
        </w:rPr>
        <w:t>odules</w:t>
      </w:r>
      <w:r>
        <w:t xml:space="preserve">. Module 0 will walk you through all required Art of Drawers systems, then the following modules will serve as </w:t>
      </w:r>
      <w:r w:rsidRPr="007A433C">
        <w:rPr>
          <w:b/>
          <w:bCs/>
        </w:rPr>
        <w:t>required training material.</w:t>
      </w:r>
      <w:r>
        <w:t xml:space="preserve"> </w:t>
      </w:r>
    </w:p>
    <w:p w14:paraId="072FCB70" w14:textId="15C1ECDF" w:rsidR="007A433C" w:rsidRDefault="007A433C" w:rsidP="007A433C">
      <w:pPr>
        <w:pStyle w:val="AODBody"/>
      </w:pPr>
      <w:r>
        <w:t xml:space="preserve">How to Access your </w:t>
      </w:r>
      <w:r>
        <w:rPr>
          <w:b/>
          <w:bCs/>
        </w:rPr>
        <w:t>Designer</w:t>
      </w:r>
      <w:r w:rsidRPr="00C06A17">
        <w:rPr>
          <w:b/>
          <w:bCs/>
        </w:rPr>
        <w:t xml:space="preserve"> Training modules</w:t>
      </w:r>
      <w:r>
        <w:rPr>
          <w:b/>
          <w:bCs/>
        </w:rPr>
        <w:t>:</w:t>
      </w:r>
    </w:p>
    <w:p w14:paraId="4F9C4ABF" w14:textId="74EB5F84" w:rsidR="007A433C" w:rsidRDefault="007A433C" w:rsidP="007A433C">
      <w:pPr>
        <w:pStyle w:val="AODBody"/>
        <w:numPr>
          <w:ilvl w:val="0"/>
          <w:numId w:val="1"/>
        </w:numPr>
        <w:spacing w:after="120" w:line="240" w:lineRule="auto"/>
      </w:pPr>
      <w:r>
        <w:t xml:space="preserve">Click </w:t>
      </w:r>
      <w:hyperlink r:id="rId7" w:history="1">
        <w:r w:rsidRPr="00DF30C6">
          <w:rPr>
            <w:rStyle w:val="Hyperlink"/>
          </w:rPr>
          <w:t>HE</w:t>
        </w:r>
        <w:r w:rsidRPr="00DF30C6">
          <w:rPr>
            <w:rStyle w:val="Hyperlink"/>
          </w:rPr>
          <w:t>R</w:t>
        </w:r>
        <w:r w:rsidRPr="00DF30C6">
          <w:rPr>
            <w:rStyle w:val="Hyperlink"/>
          </w:rPr>
          <w:t>E</w:t>
        </w:r>
      </w:hyperlink>
    </w:p>
    <w:p w14:paraId="39EC7108" w14:textId="77777777" w:rsidR="007A433C" w:rsidRDefault="007A433C" w:rsidP="007A433C">
      <w:pPr>
        <w:pStyle w:val="AODBody"/>
        <w:numPr>
          <w:ilvl w:val="0"/>
          <w:numId w:val="1"/>
        </w:numPr>
        <w:spacing w:after="120" w:line="240" w:lineRule="auto"/>
      </w:pPr>
      <w:r>
        <w:t>Select Register for eLearning</w:t>
      </w:r>
    </w:p>
    <w:p w14:paraId="3EB90C1C" w14:textId="77777777" w:rsidR="007A433C" w:rsidRDefault="007A433C" w:rsidP="007A433C">
      <w:pPr>
        <w:pStyle w:val="AODBody"/>
        <w:numPr>
          <w:ilvl w:val="0"/>
          <w:numId w:val="1"/>
        </w:numPr>
        <w:spacing w:after="120" w:line="240" w:lineRule="auto"/>
      </w:pPr>
      <w:r>
        <w:t>Create your account</w:t>
      </w:r>
    </w:p>
    <w:p w14:paraId="5C125D98" w14:textId="77777777" w:rsidR="007A433C" w:rsidRDefault="007A433C" w:rsidP="007A433C">
      <w:pPr>
        <w:pStyle w:val="AODBody"/>
        <w:numPr>
          <w:ilvl w:val="0"/>
          <w:numId w:val="1"/>
        </w:numPr>
        <w:spacing w:after="120" w:line="240" w:lineRule="auto"/>
      </w:pPr>
      <w:r>
        <w:t>Log in and go to My eLearning</w:t>
      </w:r>
    </w:p>
    <w:p w14:paraId="0E2A5B07" w14:textId="4DCCEBEC" w:rsidR="007A433C" w:rsidRDefault="007A433C" w:rsidP="007A433C">
      <w:pPr>
        <w:pStyle w:val="AODBody"/>
        <w:numPr>
          <w:ilvl w:val="0"/>
          <w:numId w:val="1"/>
        </w:numPr>
        <w:spacing w:after="120" w:line="240" w:lineRule="auto"/>
      </w:pPr>
      <w:r>
        <w:t>Complete all assigned modules</w:t>
      </w:r>
    </w:p>
    <w:p w14:paraId="4D1FB028" w14:textId="77777777" w:rsidR="006C18B1" w:rsidRPr="007A433C" w:rsidRDefault="006C18B1" w:rsidP="006C18B1">
      <w:pPr>
        <w:pStyle w:val="AODBody"/>
        <w:spacing w:after="120" w:line="240" w:lineRule="auto"/>
      </w:pPr>
    </w:p>
    <w:p w14:paraId="63BF7DDB" w14:textId="77777777" w:rsidR="007A433C" w:rsidRDefault="007A433C" w:rsidP="007A433C">
      <w:pPr>
        <w:pStyle w:val="AODHeading"/>
      </w:pPr>
      <w:r>
        <w:t>Systems Covered in the Training Modules</w:t>
      </w:r>
    </w:p>
    <w:p w14:paraId="39782B7B" w14:textId="77777777" w:rsidR="007A433C" w:rsidRDefault="007A433C" w:rsidP="007A433C">
      <w:pPr>
        <w:pStyle w:val="AODBody"/>
      </w:pPr>
      <w:r w:rsidRPr="00DF30C6">
        <w:rPr>
          <w:b/>
          <w:bCs/>
        </w:rPr>
        <w:t>Gmail</w:t>
      </w:r>
      <w:r>
        <w:br/>
        <w:t>Email: {{GMAIL}}</w:t>
      </w:r>
      <w:r>
        <w:br/>
        <w:t>Password: 1429Lucile</w:t>
      </w:r>
    </w:p>
    <w:p w14:paraId="5228E8F2" w14:textId="77777777" w:rsidR="007A433C" w:rsidRDefault="007A433C" w:rsidP="007A433C">
      <w:pPr>
        <w:pStyle w:val="AODBody"/>
      </w:pPr>
      <w:r w:rsidRPr="00DF30C6">
        <w:rPr>
          <w:b/>
          <w:bCs/>
        </w:rPr>
        <w:t>Slack</w:t>
      </w:r>
      <w:r>
        <w:br/>
        <w:t>You will receive an invitation to the Art of Drawers Market Slack workspace in your Art of Drawers Gmail inbox. Please join Art of Drawers Markets only.</w:t>
      </w:r>
    </w:p>
    <w:p w14:paraId="77897A05" w14:textId="03BFD12D" w:rsidR="007A433C" w:rsidRDefault="007A433C" w:rsidP="007A433C">
      <w:pPr>
        <w:pStyle w:val="AODBody"/>
      </w:pPr>
      <w:r w:rsidRPr="00DF30C6">
        <w:rPr>
          <w:b/>
          <w:bCs/>
        </w:rPr>
        <w:t>Canvas</w:t>
      </w:r>
      <w:r>
        <w:br/>
        <w:t>https://canvas.artofdrawers.com</w:t>
      </w:r>
      <w:r>
        <w:br/>
        <w:t>Username: {{CANVAS_USERNAME}}</w:t>
      </w:r>
      <w:r>
        <w:br/>
        <w:t>Password: AOD</w:t>
      </w:r>
    </w:p>
    <w:p w14:paraId="0610E465" w14:textId="77777777" w:rsidR="007A433C" w:rsidRPr="007A433C" w:rsidRDefault="007A433C" w:rsidP="007A433C">
      <w:pPr>
        <w:shd w:val="clear" w:color="auto" w:fill="FFFFFF"/>
        <w:spacing w:line="249" w:lineRule="auto"/>
        <w:rPr>
          <w:rFonts w:ascii="Montserrat" w:hAnsi="Montserrat"/>
          <w:b/>
          <w:sz w:val="20"/>
          <w:szCs w:val="20"/>
        </w:rPr>
      </w:pPr>
      <w:r w:rsidRPr="007A433C">
        <w:rPr>
          <w:rFonts w:ascii="Montserrat" w:hAnsi="Montserrat"/>
          <w:b/>
          <w:sz w:val="20"/>
          <w:szCs w:val="20"/>
        </w:rPr>
        <w:t>Art of Drawers Photo Google Drive</w:t>
      </w:r>
    </w:p>
    <w:p w14:paraId="5116B255" w14:textId="77777777" w:rsidR="007A433C" w:rsidRPr="007A433C" w:rsidRDefault="007A433C" w:rsidP="007A433C">
      <w:pPr>
        <w:shd w:val="clear" w:color="auto" w:fill="FFFFFF"/>
        <w:spacing w:line="249" w:lineRule="auto"/>
        <w:rPr>
          <w:rFonts w:ascii="Montserrat" w:hAnsi="Montserrat"/>
          <w:sz w:val="20"/>
          <w:szCs w:val="20"/>
        </w:rPr>
      </w:pPr>
      <w:hyperlink r:id="rId8">
        <w:r w:rsidRPr="007A433C">
          <w:rPr>
            <w:rFonts w:ascii="Montserrat" w:hAnsi="Montserrat"/>
            <w:color w:val="1155CC"/>
            <w:sz w:val="20"/>
            <w:szCs w:val="20"/>
            <w:u w:val="single"/>
          </w:rPr>
          <w:t>https://drive.google.com/drive/u/0/folders/0ADy5QUfzvNf5Uk9PVA</w:t>
        </w:r>
      </w:hyperlink>
    </w:p>
    <w:p w14:paraId="4D7F4C8B" w14:textId="77777777" w:rsidR="007A433C" w:rsidRPr="007A433C" w:rsidRDefault="007A433C" w:rsidP="007A433C">
      <w:pPr>
        <w:shd w:val="clear" w:color="auto" w:fill="FFFFFF"/>
        <w:spacing w:line="249" w:lineRule="auto"/>
        <w:rPr>
          <w:rFonts w:ascii="Montserrat" w:hAnsi="Montserrat"/>
          <w:b/>
          <w:sz w:val="20"/>
          <w:szCs w:val="20"/>
        </w:rPr>
      </w:pPr>
    </w:p>
    <w:p w14:paraId="27A83C1A" w14:textId="77777777" w:rsidR="007A433C" w:rsidRPr="007A433C" w:rsidRDefault="007A433C" w:rsidP="007A433C">
      <w:pPr>
        <w:shd w:val="clear" w:color="auto" w:fill="FFFFFF"/>
        <w:spacing w:line="249" w:lineRule="auto"/>
        <w:rPr>
          <w:rFonts w:ascii="Montserrat" w:hAnsi="Montserrat"/>
          <w:b/>
          <w:sz w:val="20"/>
          <w:szCs w:val="20"/>
        </w:rPr>
      </w:pPr>
      <w:r w:rsidRPr="007A433C">
        <w:rPr>
          <w:rFonts w:ascii="Montserrat" w:hAnsi="Montserrat"/>
          <w:b/>
          <w:sz w:val="20"/>
          <w:szCs w:val="20"/>
        </w:rPr>
        <w:t>Weekly Designer Call</w:t>
      </w:r>
    </w:p>
    <w:p w14:paraId="7C166F7C" w14:textId="1D3E0E8C" w:rsidR="007A433C" w:rsidRPr="007A433C" w:rsidRDefault="007A433C" w:rsidP="007A433C">
      <w:pPr>
        <w:shd w:val="clear" w:color="auto" w:fill="FFFFFF"/>
        <w:spacing w:line="249" w:lineRule="auto"/>
        <w:rPr>
          <w:rFonts w:ascii="Montserrat" w:hAnsi="Montserrat"/>
          <w:bCs/>
          <w:sz w:val="20"/>
          <w:szCs w:val="20"/>
        </w:rPr>
      </w:pPr>
      <w:r w:rsidRPr="007A433C">
        <w:rPr>
          <w:rFonts w:ascii="Montserrat" w:hAnsi="Montserrat"/>
          <w:bCs/>
          <w:sz w:val="20"/>
          <w:szCs w:val="20"/>
        </w:rPr>
        <w:t xml:space="preserve">An invitation to Art of Drawers’ weekly Designer training call can be found in your Art of Drawers inbox. </w:t>
      </w:r>
      <w:r w:rsidR="006C18B1">
        <w:rPr>
          <w:rFonts w:ascii="Montserrat" w:hAnsi="Montserrat"/>
          <w:bCs/>
          <w:sz w:val="20"/>
          <w:szCs w:val="20"/>
        </w:rPr>
        <w:t>Please j</w:t>
      </w:r>
      <w:r w:rsidRPr="007A433C">
        <w:rPr>
          <w:rFonts w:ascii="Montserrat" w:hAnsi="Montserrat"/>
          <w:bCs/>
          <w:sz w:val="20"/>
          <w:szCs w:val="20"/>
        </w:rPr>
        <w:t xml:space="preserve">oin us for </w:t>
      </w:r>
      <w:r w:rsidR="006C18B1">
        <w:rPr>
          <w:rFonts w:ascii="Montserrat" w:hAnsi="Montserrat"/>
          <w:bCs/>
          <w:sz w:val="20"/>
          <w:szCs w:val="20"/>
        </w:rPr>
        <w:t>additional</w:t>
      </w:r>
      <w:r w:rsidRPr="007A433C">
        <w:rPr>
          <w:rFonts w:ascii="Montserrat" w:hAnsi="Montserrat"/>
          <w:bCs/>
          <w:sz w:val="20"/>
          <w:szCs w:val="20"/>
        </w:rPr>
        <w:t xml:space="preserve"> sales and product training</w:t>
      </w:r>
      <w:r w:rsidR="006C18B1">
        <w:rPr>
          <w:rFonts w:ascii="Montserrat" w:hAnsi="Montserrat"/>
          <w:bCs/>
          <w:sz w:val="20"/>
          <w:szCs w:val="20"/>
        </w:rPr>
        <w:t>.</w:t>
      </w:r>
    </w:p>
    <w:p w14:paraId="569DFD72" w14:textId="77777777" w:rsidR="007A433C" w:rsidRDefault="007A433C" w:rsidP="007A433C">
      <w:pPr>
        <w:pStyle w:val="AODBody"/>
        <w:rPr>
          <w:b/>
          <w:bCs/>
          <w:color w:val="EE0000"/>
        </w:rPr>
      </w:pPr>
    </w:p>
    <w:p w14:paraId="15141F03" w14:textId="77777777" w:rsidR="007A433C" w:rsidRPr="008965AF" w:rsidRDefault="007A433C" w:rsidP="007A433C">
      <w:pPr>
        <w:pStyle w:val="AODBody"/>
        <w:rPr>
          <w:b/>
          <w:bCs/>
        </w:rPr>
      </w:pPr>
      <w:r w:rsidRPr="00DF30C6">
        <w:rPr>
          <w:b/>
          <w:bCs/>
          <w:color w:val="EE0000"/>
        </w:rPr>
        <w:t>Access to each of these systems is only allowed with your Art of Drawers email.</w:t>
      </w:r>
    </w:p>
    <w:p w14:paraId="3FF66512" w14:textId="77777777" w:rsidR="007A433C" w:rsidRDefault="007A433C" w:rsidP="007A433C">
      <w:pPr>
        <w:pStyle w:val="AODHeading"/>
      </w:pPr>
      <w:r>
        <w:t>Need Help?</w:t>
      </w:r>
    </w:p>
    <w:p w14:paraId="36EA8D08" w14:textId="53B5D7F4" w:rsidR="000401CC" w:rsidRPr="006C18B1" w:rsidRDefault="007A433C" w:rsidP="006C18B1">
      <w:pPr>
        <w:pStyle w:val="AODBody"/>
      </w:pPr>
      <w:r>
        <w:t>Contact onboarding@artofdrawers.com for password reset or onboarding assistance.</w:t>
      </w:r>
    </w:p>
    <w:sectPr w:rsidR="000401CC" w:rsidRPr="006C18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ECA90" w14:textId="77777777" w:rsidR="00EA373B" w:rsidRDefault="00EA373B">
      <w:pPr>
        <w:spacing w:line="240" w:lineRule="auto"/>
      </w:pPr>
      <w:r>
        <w:separator/>
      </w:r>
    </w:p>
  </w:endnote>
  <w:endnote w:type="continuationSeparator" w:id="0">
    <w:p w14:paraId="1577508C" w14:textId="77777777" w:rsidR="00EA373B" w:rsidRDefault="00EA37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D41A" w14:textId="77777777" w:rsidR="00FD3979" w:rsidRDefault="00FD39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5D11" w14:textId="77777777" w:rsidR="00EB2AE5" w:rsidRPr="008D5A12" w:rsidRDefault="00FD3979">
    <w:pPr>
      <w:rPr>
        <w:rFonts w:ascii="Montserrat" w:hAnsi="Montserrat"/>
      </w:rPr>
    </w:pPr>
    <w:r w:rsidRPr="008D5A12">
      <w:rPr>
        <w:rFonts w:ascii="Montserrat" w:hAnsi="Montserrat"/>
        <w:noProof/>
      </w:rPr>
      <w:drawing>
        <wp:anchor distT="0" distB="0" distL="114300" distR="114300" simplePos="0" relativeHeight="251659264" behindDoc="0" locked="0" layoutInCell="1" allowOverlap="1" wp14:anchorId="7BCFED83" wp14:editId="72D7C62E">
          <wp:simplePos x="0" y="0"/>
          <wp:positionH relativeFrom="margin">
            <wp:posOffset>5519420</wp:posOffset>
          </wp:positionH>
          <wp:positionV relativeFrom="margin">
            <wp:posOffset>8335101</wp:posOffset>
          </wp:positionV>
          <wp:extent cx="424180" cy="255270"/>
          <wp:effectExtent l="0" t="0" r="0" b="0"/>
          <wp:wrapSquare wrapText="bothSides"/>
          <wp:docPr id="279249146" name="Picture 1" descr="A black letter with a swirly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249146" name="Picture 1" descr="A black letter with a swirly de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80" cy="255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D5A12">
      <w:rPr>
        <w:rFonts w:ascii="Montserrat" w:hAnsi="Montserrat"/>
      </w:rPr>
      <w:fldChar w:fldCharType="begin"/>
    </w:r>
    <w:r w:rsidRPr="008D5A12">
      <w:rPr>
        <w:rFonts w:ascii="Montserrat" w:hAnsi="Montserrat"/>
      </w:rPr>
      <w:instrText>PAGE</w:instrText>
    </w:r>
    <w:r w:rsidRPr="008D5A12">
      <w:rPr>
        <w:rFonts w:ascii="Montserrat" w:hAnsi="Montserrat"/>
      </w:rPr>
      <w:fldChar w:fldCharType="separate"/>
    </w:r>
    <w:r w:rsidR="006A0637" w:rsidRPr="008D5A12">
      <w:rPr>
        <w:rFonts w:ascii="Montserrat" w:hAnsi="Montserrat"/>
        <w:noProof/>
      </w:rPr>
      <w:t>1</w:t>
    </w:r>
    <w:r w:rsidRPr="008D5A12">
      <w:rPr>
        <w:rFonts w:ascii="Montserrat" w:hAnsi="Montserrat"/>
      </w:rPr>
      <w:fldChar w:fldCharType="end"/>
    </w:r>
    <w:r w:rsidRPr="008D5A12">
      <w:rPr>
        <w:rFonts w:ascii="Montserrat" w:hAnsi="Montserrat"/>
      </w:rPr>
      <w:tab/>
    </w:r>
    <w:r w:rsidRPr="008D5A12">
      <w:rPr>
        <w:rFonts w:ascii="Montserrat" w:hAnsi="Montserrat"/>
      </w:rPr>
      <w:tab/>
    </w:r>
    <w:r w:rsidRPr="008D5A12">
      <w:rPr>
        <w:rFonts w:ascii="Montserrat" w:hAnsi="Montserrat"/>
      </w:rPr>
      <w:tab/>
    </w:r>
    <w:r w:rsidRPr="008D5A12">
      <w:rPr>
        <w:rFonts w:ascii="Montserrat" w:hAnsi="Montserrat"/>
      </w:rPr>
      <w:tab/>
      <w:t>Proprietary and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EE4A" w14:textId="77777777" w:rsidR="00EB2AE5" w:rsidRDefault="00000000">
    <w:r>
      <w:fldChar w:fldCharType="begin"/>
    </w:r>
    <w:r>
      <w:instrText>PAGE</w:instrText>
    </w:r>
    <w:r>
      <w:fldChar w:fldCharType="separate"/>
    </w:r>
    <w:r>
      <w:fldChar w:fldCharType="end"/>
    </w:r>
    <w:r>
      <w:tab/>
    </w:r>
    <w:r>
      <w:tab/>
    </w:r>
    <w:r>
      <w:tab/>
    </w:r>
    <w:r>
      <w:tab/>
      <w:t>Proprietary and Confidential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ADABBD6" wp14:editId="1464D497">
          <wp:simplePos x="0" y="0"/>
          <wp:positionH relativeFrom="column">
            <wp:posOffset>5943600</wp:posOffset>
          </wp:positionH>
          <wp:positionV relativeFrom="paragraph">
            <wp:posOffset>-38099</wp:posOffset>
          </wp:positionV>
          <wp:extent cx="400050" cy="240888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050" cy="240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2F6AE" w14:textId="77777777" w:rsidR="00EA373B" w:rsidRDefault="00EA373B">
      <w:pPr>
        <w:spacing w:line="240" w:lineRule="auto"/>
      </w:pPr>
      <w:r>
        <w:separator/>
      </w:r>
    </w:p>
  </w:footnote>
  <w:footnote w:type="continuationSeparator" w:id="0">
    <w:p w14:paraId="74735F79" w14:textId="77777777" w:rsidR="00EA373B" w:rsidRDefault="00EA37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1F22" w14:textId="77777777" w:rsidR="00FD3979" w:rsidRDefault="00FD39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A7AF" w14:textId="77777777" w:rsidR="00EB2AE5" w:rsidRDefault="00000000">
    <w:r>
      <w:rPr>
        <w:noProof/>
      </w:rPr>
      <w:drawing>
        <wp:inline distT="114300" distB="114300" distL="114300" distR="114300" wp14:anchorId="3CF2824E" wp14:editId="3E7DD137">
          <wp:extent cx="2566988" cy="55535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988" cy="5553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AE05" w14:textId="77777777" w:rsidR="00FD3979" w:rsidRDefault="00FD39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4976"/>
    <w:multiLevelType w:val="hybridMultilevel"/>
    <w:tmpl w:val="9CF26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86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19"/>
    <w:rsid w:val="00004B0B"/>
    <w:rsid w:val="00022DE2"/>
    <w:rsid w:val="000401CC"/>
    <w:rsid w:val="00040DB6"/>
    <w:rsid w:val="00055812"/>
    <w:rsid w:val="00095343"/>
    <w:rsid w:val="00115F46"/>
    <w:rsid w:val="0017191D"/>
    <w:rsid w:val="001A183E"/>
    <w:rsid w:val="001A6619"/>
    <w:rsid w:val="001F0877"/>
    <w:rsid w:val="00204BD0"/>
    <w:rsid w:val="002968C4"/>
    <w:rsid w:val="002B05B3"/>
    <w:rsid w:val="002D364E"/>
    <w:rsid w:val="00347645"/>
    <w:rsid w:val="003759C0"/>
    <w:rsid w:val="0038795E"/>
    <w:rsid w:val="004644BF"/>
    <w:rsid w:val="004D5C30"/>
    <w:rsid w:val="005031AB"/>
    <w:rsid w:val="00517771"/>
    <w:rsid w:val="00557028"/>
    <w:rsid w:val="00597B9F"/>
    <w:rsid w:val="005B78F2"/>
    <w:rsid w:val="005C4E90"/>
    <w:rsid w:val="00602F66"/>
    <w:rsid w:val="00633B89"/>
    <w:rsid w:val="00645393"/>
    <w:rsid w:val="006A0637"/>
    <w:rsid w:val="006A6245"/>
    <w:rsid w:val="006C18B1"/>
    <w:rsid w:val="006C2A9D"/>
    <w:rsid w:val="006F755E"/>
    <w:rsid w:val="007871F7"/>
    <w:rsid w:val="007A433C"/>
    <w:rsid w:val="007C64E8"/>
    <w:rsid w:val="008347A7"/>
    <w:rsid w:val="00887A81"/>
    <w:rsid w:val="008C74D0"/>
    <w:rsid w:val="008D5A12"/>
    <w:rsid w:val="008F016A"/>
    <w:rsid w:val="00902669"/>
    <w:rsid w:val="00926038"/>
    <w:rsid w:val="00927143"/>
    <w:rsid w:val="009C407A"/>
    <w:rsid w:val="009D5CEE"/>
    <w:rsid w:val="00A33C0F"/>
    <w:rsid w:val="00A738FF"/>
    <w:rsid w:val="00AA3CDB"/>
    <w:rsid w:val="00BA51EA"/>
    <w:rsid w:val="00C0676B"/>
    <w:rsid w:val="00C25A46"/>
    <w:rsid w:val="00C269C9"/>
    <w:rsid w:val="00C8431D"/>
    <w:rsid w:val="00CF0720"/>
    <w:rsid w:val="00D57B85"/>
    <w:rsid w:val="00D91E63"/>
    <w:rsid w:val="00E336BD"/>
    <w:rsid w:val="00E8200D"/>
    <w:rsid w:val="00E90CA7"/>
    <w:rsid w:val="00E96BC0"/>
    <w:rsid w:val="00EA373B"/>
    <w:rsid w:val="00EB2AE5"/>
    <w:rsid w:val="00EE6F76"/>
    <w:rsid w:val="00EF584E"/>
    <w:rsid w:val="00F12336"/>
    <w:rsid w:val="00F429AA"/>
    <w:rsid w:val="00FD3979"/>
    <w:rsid w:val="00FF4886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159C"/>
  <w15:docId w15:val="{50B98E7E-E5DB-3447-BD75-218EE6BF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271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1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01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CC"/>
  </w:style>
  <w:style w:type="paragraph" w:styleId="Footer">
    <w:name w:val="footer"/>
    <w:basedOn w:val="Normal"/>
    <w:link w:val="FooterChar"/>
    <w:uiPriority w:val="99"/>
    <w:unhideWhenUsed/>
    <w:rsid w:val="000401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1CC"/>
  </w:style>
  <w:style w:type="paragraph" w:customStyle="1" w:styleId="AODTitle">
    <w:name w:val="AOD Title"/>
    <w:rsid w:val="007A433C"/>
    <w:pPr>
      <w:spacing w:after="200"/>
    </w:pPr>
    <w:rPr>
      <w:rFonts w:ascii="Montserrat" w:eastAsia="Montserrat" w:hAnsi="Montserrat" w:cstheme="minorBidi"/>
      <w:b/>
      <w:sz w:val="28"/>
      <w:lang w:val="en-US"/>
    </w:rPr>
  </w:style>
  <w:style w:type="paragraph" w:customStyle="1" w:styleId="AODHeading">
    <w:name w:val="AOD Heading"/>
    <w:rsid w:val="007A433C"/>
    <w:pPr>
      <w:spacing w:after="200"/>
    </w:pPr>
    <w:rPr>
      <w:rFonts w:ascii="Montserrat" w:eastAsia="Montserrat" w:hAnsi="Montserrat" w:cstheme="minorBidi"/>
      <w:b/>
      <w:lang w:val="en-US"/>
    </w:rPr>
  </w:style>
  <w:style w:type="paragraph" w:customStyle="1" w:styleId="AODBody">
    <w:name w:val="AOD Body"/>
    <w:rsid w:val="007A433C"/>
    <w:pPr>
      <w:spacing w:after="200"/>
    </w:pPr>
    <w:rPr>
      <w:rFonts w:ascii="Montserrat" w:eastAsia="Montserrat" w:hAnsi="Montserrat" w:cstheme="minorBidi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23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0/folders/0ADy5QUfzvNf5Uk9PV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artofdrawers.arlo.co/w/events/3-art-of-drawers-designer-training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ofdrawersllc/Documents/Onboarding/Designers/Designer%20Docs/Designer_Onboard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Designer_Onboarding_Template.dotx</Template>
  <TotalTime>6</TotalTime>
  <Pages>1</Pages>
  <Words>217</Words>
  <Characters>1256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 of Drawers LLC</dc:creator>
  <cp:lastModifiedBy>MC6756</cp:lastModifiedBy>
  <cp:revision>5</cp:revision>
  <cp:lastPrinted>2025-10-06T21:24:00Z</cp:lastPrinted>
  <dcterms:created xsi:type="dcterms:W3CDTF">2026-02-06T19:06:00Z</dcterms:created>
  <dcterms:modified xsi:type="dcterms:W3CDTF">2026-03-10T20:38:00Z</dcterms:modified>
</cp:coreProperties>
</file>